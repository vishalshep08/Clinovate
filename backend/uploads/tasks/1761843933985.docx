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B46F6" w14:textId="77777777" w:rsidR="00EB6B34" w:rsidRDefault="00000000">
      <w:pPr>
        <w:pStyle w:val="ContactInfo"/>
      </w:pPr>
      <w:sdt>
        <w:sdtPr>
          <w:alias w:val="Street Address"/>
          <w:tag w:val="Street Address"/>
          <w:id w:val="1415969137"/>
          <w:placeholder>
            <w:docPart w:val="C925662765C548D987E9912A043F1719"/>
          </w:placeholder>
          <w:showingPlcHdr/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Content>
          <w:r>
            <w:t>[Street Address]</w:t>
          </w:r>
        </w:sdtContent>
      </w:sdt>
    </w:p>
    <w:sdt>
      <w:sdtPr>
        <w:alias w:val="Category"/>
        <w:tag w:val=""/>
        <w:id w:val="1543715586"/>
        <w:placeholder>
          <w:docPart w:val="6F5E41D1697B49DBBDAD8BBF0A7E297B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25DE2F19" w14:textId="77777777" w:rsidR="00EB6B34" w:rsidRDefault="00000000">
          <w:pPr>
            <w:pStyle w:val="ContactInfo"/>
          </w:pPr>
          <w:r>
            <w:t>[City, ST ZIP Code]</w:t>
          </w:r>
        </w:p>
      </w:sdtContent>
    </w:sdt>
    <w:p w14:paraId="57C1A2DB" w14:textId="77777777" w:rsidR="00EB6B34" w:rsidRDefault="00000000">
      <w:pPr>
        <w:pStyle w:val="ContactInfo"/>
      </w:pPr>
      <w:sdt>
        <w:sdtPr>
          <w:alias w:val="Telephone"/>
          <w:tag w:val="Telephone"/>
          <w:id w:val="599758962"/>
          <w:placeholder>
            <w:docPart w:val="851F992949644A6BBF55EA277B677827"/>
          </w:placeholder>
          <w:showingPlcHdr/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>
            <w:t>[Telephone]</w:t>
          </w:r>
        </w:sdtContent>
      </w:sdt>
    </w:p>
    <w:sdt>
      <w:sdtPr>
        <w:alias w:val="Website"/>
        <w:tag w:val="Website"/>
        <w:id w:val="48967594"/>
        <w:placeholder>
          <w:docPart w:val="81B816F930834377A2511E0BAF74139A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p w14:paraId="3A917E0E" w14:textId="77777777" w:rsidR="00EB6B34" w:rsidRDefault="00000000">
          <w:pPr>
            <w:pStyle w:val="ContactInfo"/>
          </w:pPr>
          <w:r>
            <w:t>[Website]</w:t>
          </w:r>
        </w:p>
      </w:sdtContent>
    </w:sdt>
    <w:sdt>
      <w:sdtPr>
        <w:rPr>
          <w:rStyle w:val="Emphasis"/>
        </w:rPr>
        <w:alias w:val="Email"/>
        <w:tag w:val=""/>
        <w:id w:val="1889536063"/>
        <w:placeholder>
          <w:docPart w:val="6304B2A5ABA34AF5ABF5B51C3E8FD090"/>
        </w:placeholder>
        <w:showingPlcHdr/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14:paraId="7A9DB866" w14:textId="77777777" w:rsidR="00EB6B34" w:rsidRDefault="00000000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[Email]</w:t>
          </w:r>
        </w:p>
      </w:sdtContent>
    </w:sdt>
    <w:p w14:paraId="0FB80EAE" w14:textId="6A356A3F" w:rsidR="00EB6B34" w:rsidRDefault="00000000">
      <w:pPr>
        <w:pStyle w:val="Name"/>
      </w:pPr>
      <w:sdt>
        <w:sdtPr>
          <w:alias w:val="Your Name"/>
          <w:tag w:val=""/>
          <w:id w:val="1197042864"/>
          <w:placeholder>
            <w:docPart w:val="F2213B8F169E4A1990D8912CD359BDC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6C7313">
            <w:t>Dhanshri</w:t>
          </w:r>
          <w:r w:rsidR="002A4652">
            <w:t xml:space="preserve"> Yewankar</w:t>
          </w:r>
        </w:sdtContent>
      </w:sdt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778"/>
        <w:gridCol w:w="472"/>
        <w:gridCol w:w="7830"/>
      </w:tblGrid>
      <w:tr w:rsidR="00EB6B34" w14:paraId="1BC4B046" w14:textId="77777777">
        <w:tc>
          <w:tcPr>
            <w:tcW w:w="1778" w:type="dxa"/>
          </w:tcPr>
          <w:p w14:paraId="2317D2CC" w14:textId="36F5EA80" w:rsidR="00EB6B34" w:rsidRDefault="005538C5">
            <w:pPr>
              <w:pStyle w:val="Heading1"/>
            </w:pPr>
            <w:r>
              <w:t>Name</w:t>
            </w:r>
          </w:p>
        </w:tc>
        <w:tc>
          <w:tcPr>
            <w:tcW w:w="472" w:type="dxa"/>
          </w:tcPr>
          <w:p w14:paraId="3ACF21C5" w14:textId="13B56751" w:rsidR="00EB6B34" w:rsidRDefault="00EB6B34"/>
          <w:p w14:paraId="63FEAEAE" w14:textId="49C17C36" w:rsidR="005538C5" w:rsidRDefault="005538C5"/>
        </w:tc>
        <w:tc>
          <w:tcPr>
            <w:tcW w:w="7830" w:type="dxa"/>
          </w:tcPr>
          <w:p w14:paraId="3C80297F" w14:textId="3C60D851" w:rsidR="00EB6B34" w:rsidRDefault="006C7313">
            <w:pPr>
              <w:pStyle w:val="ResumeText"/>
            </w:pPr>
            <w:r>
              <w:t>Dhanshri</w:t>
            </w:r>
            <w:r w:rsidR="005538C5">
              <w:t xml:space="preserve"> Satyajit Yewankar</w:t>
            </w:r>
          </w:p>
        </w:tc>
      </w:tr>
      <w:tr w:rsidR="00EB6B34" w14:paraId="2E0827EF" w14:textId="77777777">
        <w:tc>
          <w:tcPr>
            <w:tcW w:w="1778" w:type="dxa"/>
          </w:tcPr>
          <w:p w14:paraId="63AB3DAD" w14:textId="77777777" w:rsidR="00EB6B34" w:rsidRDefault="00000000">
            <w:pPr>
              <w:pStyle w:val="Heading1"/>
            </w:pPr>
            <w:r>
              <w:t>Skills &amp; Abilities</w:t>
            </w:r>
          </w:p>
        </w:tc>
        <w:tc>
          <w:tcPr>
            <w:tcW w:w="472" w:type="dxa"/>
          </w:tcPr>
          <w:p w14:paraId="3B6A044B" w14:textId="77777777" w:rsidR="00EB6B34" w:rsidRDefault="00EB6B34"/>
        </w:tc>
        <w:tc>
          <w:tcPr>
            <w:tcW w:w="7830" w:type="dxa"/>
          </w:tcPr>
          <w:p w14:paraId="1B8A91CD" w14:textId="7DE97258" w:rsidR="00EB6B34" w:rsidRDefault="00EB6B34" w:rsidP="001A364D">
            <w:pPr>
              <w:pStyle w:val="ResumeText"/>
            </w:pPr>
          </w:p>
        </w:tc>
      </w:tr>
      <w:tr w:rsidR="00EB6B34" w14:paraId="5E4B95E9" w14:textId="77777777">
        <w:tc>
          <w:tcPr>
            <w:tcW w:w="1778" w:type="dxa"/>
          </w:tcPr>
          <w:p w14:paraId="09F0DA16" w14:textId="77777777" w:rsidR="00EB6B34" w:rsidRDefault="00000000">
            <w:pPr>
              <w:pStyle w:val="Heading1"/>
            </w:pPr>
            <w:r>
              <w:t>Experience</w:t>
            </w:r>
          </w:p>
        </w:tc>
        <w:tc>
          <w:tcPr>
            <w:tcW w:w="472" w:type="dxa"/>
          </w:tcPr>
          <w:p w14:paraId="77EB44CC" w14:textId="77777777" w:rsidR="00EB6B34" w:rsidRDefault="00EB6B34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1436861535"/>
              <w15:color w:val="C0C0C0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9708D388BEA04301954F8039BCB59961"/>
                  </w:placeholder>
                  <w15:color w:val="C0C0C0"/>
                  <w15:repeatingSectionItem/>
                </w:sdtPr>
                <w:sdtContent>
                  <w:sdt>
                    <w:sdtPr>
                      <w:id w:val="335887804"/>
                      <w:placeholder>
                        <w:docPart w:val="1D52F1A77E4E4A48B4209A9030F39659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Content>
                      <w:p w14:paraId="17BB38E7" w14:textId="77777777" w:rsidR="00EB6B34" w:rsidRDefault="00000000">
                        <w:pPr>
                          <w:pStyle w:val="Heading2"/>
                        </w:pPr>
                        <w:r>
                          <w:t>[Job Title, Company Name]</w:t>
                        </w:r>
                      </w:p>
                    </w:sdtContent>
                  </w:sdt>
                  <w:sdt>
                    <w:sdtPr>
                      <w:id w:val="155736957"/>
                      <w:placeholder>
                        <w:docPart w:val="2208B5FBA43F477AB7D90B9A67150E2E"/>
                      </w:placeholder>
                      <w:temporary/>
                      <w:showingPlcHdr/>
                      <w15:appearance w15:val="hidden"/>
                      <w:text/>
                    </w:sdtPr>
                    <w:sdtContent>
                      <w:p w14:paraId="0482B3E3" w14:textId="77777777" w:rsidR="00EB6B34" w:rsidRDefault="00000000">
                        <w:pPr>
                          <w:pStyle w:val="ResumeText"/>
                        </w:pPr>
                        <w:r>
                          <w:t>[Dates From – To]</w:t>
                        </w:r>
                      </w:p>
                    </w:sdtContent>
                  </w:sdt>
                  <w:sdt>
                    <w:sdtPr>
                      <w:id w:val="-513455036"/>
                      <w:placeholder>
                        <w:docPart w:val="0FA77F67E7034A8D8BB1008C5B4D5291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253BC742" w14:textId="77777777" w:rsidR="00EB6B34" w:rsidRDefault="00000000">
                        <w:r>
                          <w:t>This is the place for a brief summary of your key responsibilities and most stellar accomplishments.</w:t>
                        </w:r>
                      </w:p>
                    </w:sdtContent>
                  </w:sdt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68699791"/>
                  <w:placeholder>
                    <w:docPart w:val="9708D388BEA04301954F8039BCB59961"/>
                  </w:placeholder>
                  <w15:color w:val="C0C0C0"/>
                  <w15:repeatingSectionItem/>
                </w:sdtPr>
                <w:sdtContent>
                  <w:sdt>
                    <w:sdtPr>
                      <w:id w:val="871502144"/>
                      <w:placeholder>
                        <w:docPart w:val="1D52F1A77E4E4A48B4209A9030F39659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Content>
                      <w:p w14:paraId="015806DF" w14:textId="77777777" w:rsidR="00EB6B34" w:rsidRDefault="00000000">
                        <w:pPr>
                          <w:pStyle w:val="Heading2"/>
                        </w:pPr>
                        <w:r>
                          <w:t>[Job Title, Company Name]</w:t>
                        </w:r>
                      </w:p>
                    </w:sdtContent>
                  </w:sdt>
                  <w:sdt>
                    <w:sdtPr>
                      <w:id w:val="525447839"/>
                      <w:placeholder>
                        <w:docPart w:val="2208B5FBA43F477AB7D90B9A67150E2E"/>
                      </w:placeholder>
                      <w:temporary/>
                      <w:showingPlcHdr/>
                      <w15:appearance w15:val="hidden"/>
                      <w:text/>
                    </w:sdtPr>
                    <w:sdtContent>
                      <w:p w14:paraId="290C4EF6" w14:textId="77777777" w:rsidR="00EB6B34" w:rsidRDefault="00000000">
                        <w:pPr>
                          <w:pStyle w:val="ResumeText"/>
                        </w:pPr>
                        <w:r>
                          <w:t>[Dates From – To]</w:t>
                        </w:r>
                      </w:p>
                    </w:sdtContent>
                  </w:sdt>
                  <w:sdt>
                    <w:sdtPr>
                      <w:id w:val="-223295061"/>
                      <w:placeholder>
                        <w:docPart w:val="0FA77F67E7034A8D8BB1008C5B4D5291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583E04D0" w14:textId="77777777" w:rsidR="00EB6B34" w:rsidRDefault="00000000">
                        <w:r>
                          <w:t>This is the place for a brief summary of your key responsibilities and most stellar accomplishments.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EB6B34" w14:paraId="5A1303A6" w14:textId="77777777">
        <w:tc>
          <w:tcPr>
            <w:tcW w:w="1778" w:type="dxa"/>
          </w:tcPr>
          <w:p w14:paraId="14C2F4D9" w14:textId="77777777" w:rsidR="00EB6B34" w:rsidRDefault="00000000">
            <w:pPr>
              <w:pStyle w:val="Heading1"/>
            </w:pPr>
            <w:r>
              <w:t>Education</w:t>
            </w:r>
          </w:p>
        </w:tc>
        <w:tc>
          <w:tcPr>
            <w:tcW w:w="472" w:type="dxa"/>
          </w:tcPr>
          <w:p w14:paraId="1637DD36" w14:textId="77777777" w:rsidR="00EB6B34" w:rsidRDefault="00EB6B34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9708D388BEA04301954F8039BCB59961"/>
                  </w:placeholder>
                  <w15:repeatingSectionItem/>
                </w:sdtPr>
                <w:sdtContent>
                  <w:p w14:paraId="155311E4" w14:textId="6F8D4222" w:rsidR="001A364D" w:rsidRDefault="001A364D" w:rsidP="001A364D">
                    <w:pPr>
                      <w:pStyle w:val="Heading2"/>
                    </w:pPr>
                    <w:r>
                      <w:t>Shri Firangaimata Vidyalaya kurkumbh - SSC</w:t>
                    </w:r>
                  </w:p>
                  <w:sdt>
                    <w:sdtPr>
                      <w:id w:val="1437799257"/>
                      <w:placeholder>
                        <w:docPart w:val="B97B445DAEA1438BBFED351ECDB5800C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2EE21066" w14:textId="59A0C9A1" w:rsidR="001A364D" w:rsidRDefault="001A364D" w:rsidP="001A364D">
                        <w:pPr>
                          <w:rPr>
                            <w:rFonts w:eastAsiaTheme="minorEastAsia"/>
                            <w:bCs/>
                          </w:rPr>
                        </w:pPr>
                        <w:r>
                          <w:t>You might want to include your GPA here and a brief summary of relevant coursework, awards, and honors.</w:t>
                        </w:r>
                      </w:p>
                    </w:sdtContent>
                  </w:sdt>
                  <w:p w14:paraId="45295447" w14:textId="20B4C1C2" w:rsidR="001A364D" w:rsidRDefault="001A364D" w:rsidP="001A364D">
                    <w:pPr>
                      <w:pStyle w:val="Heading2"/>
                    </w:pPr>
                    <w:r>
                      <w:t>Government Polytechnic pune</w:t>
                    </w:r>
                    <w:sdt>
                      <w:sdtPr>
                        <w:id w:val="1763648833"/>
                        <w:placeholder>
                          <w:docPart w:val="1F68884E1C644255B8517F4864C91B5E"/>
                        </w:placeholder>
                        <w:temporary/>
                        <w:showingPlcHdr/>
                        <w15:color w:val="C0C0C0"/>
                        <w15:appearance w15:val="hidden"/>
                        <w:text/>
                      </w:sdtPr>
                      <w:sdtContent>
                        <w:r>
                          <w:t>[School Name—Location—Degree]</w:t>
                        </w:r>
                      </w:sdtContent>
                    </w:sdt>
                  </w:p>
                  <w:sdt>
                    <w:sdtPr>
                      <w:id w:val="2142460573"/>
                      <w:placeholder>
                        <w:docPart w:val="25AEA5DB80174D269AE1F8C0EA4BC518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5D9311AA" w14:textId="2DE0F985" w:rsidR="001A364D" w:rsidRDefault="001A364D" w:rsidP="001A364D">
                        <w:pPr>
                          <w:rPr>
                            <w:rFonts w:eastAsiaTheme="minorEastAsia"/>
                            <w:bCs/>
                          </w:rPr>
                        </w:pPr>
                        <w:r>
                          <w:t>You might want to include your GPA here and a brief summary of relevant coursework, awards, and honors.</w:t>
                        </w:r>
                      </w:p>
                    </w:sdtContent>
                  </w:sdt>
                  <w:p w14:paraId="1A94D097" w14:textId="319BF837" w:rsidR="00EB6B34" w:rsidRDefault="00000000"/>
                </w:sdtContent>
              </w:sdt>
            </w:sdtContent>
          </w:sdt>
        </w:tc>
      </w:tr>
      <w:tr w:rsidR="00EB6B34" w14:paraId="435E9355" w14:textId="77777777">
        <w:tc>
          <w:tcPr>
            <w:tcW w:w="1778" w:type="dxa"/>
          </w:tcPr>
          <w:p w14:paraId="267FEC7F" w14:textId="77777777" w:rsidR="00EB6B34" w:rsidRDefault="00000000">
            <w:pPr>
              <w:pStyle w:val="Heading1"/>
            </w:pPr>
            <w:r>
              <w:t>Communication</w:t>
            </w:r>
          </w:p>
        </w:tc>
        <w:tc>
          <w:tcPr>
            <w:tcW w:w="472" w:type="dxa"/>
          </w:tcPr>
          <w:p w14:paraId="14A07AEA" w14:textId="77777777" w:rsidR="00EB6B34" w:rsidRDefault="00EB6B34"/>
        </w:tc>
        <w:sdt>
          <w:sdtPr>
            <w:id w:val="-2024851273"/>
            <w:placeholder>
              <w:docPart w:val="EEE30272367349FF9015D7BCBAB540AB"/>
            </w:placeholder>
            <w:temporary/>
            <w:showingPlcHdr/>
            <w15:appearance w15:val="hidden"/>
            <w:text/>
          </w:sdtPr>
          <w:sdtContent>
            <w:tc>
              <w:tcPr>
                <w:tcW w:w="7830" w:type="dxa"/>
              </w:tcPr>
              <w:p w14:paraId="6B980E04" w14:textId="77777777" w:rsidR="00EB6B34" w:rsidRDefault="00000000">
                <w:pPr>
                  <w:pStyle w:val="ResumeText"/>
                </w:pPr>
                <w:r>
                  <w:t>You delivered that big presentation to rave reviews. Don’t be shy about it now! This is the place to show how well you work and play with others.</w:t>
                </w:r>
              </w:p>
            </w:tc>
          </w:sdtContent>
        </w:sdt>
      </w:tr>
      <w:tr w:rsidR="00EB6B34" w14:paraId="7C1C9D93" w14:textId="77777777">
        <w:tc>
          <w:tcPr>
            <w:tcW w:w="1778" w:type="dxa"/>
          </w:tcPr>
          <w:p w14:paraId="1E4702AA" w14:textId="77777777" w:rsidR="00EB6B34" w:rsidRDefault="00000000">
            <w:pPr>
              <w:pStyle w:val="Heading1"/>
            </w:pPr>
            <w:r>
              <w:t>Leadership</w:t>
            </w:r>
          </w:p>
        </w:tc>
        <w:tc>
          <w:tcPr>
            <w:tcW w:w="472" w:type="dxa"/>
          </w:tcPr>
          <w:p w14:paraId="253E04FB" w14:textId="77777777" w:rsidR="00EB6B34" w:rsidRDefault="00EB6B34"/>
        </w:tc>
        <w:sdt>
          <w:sdtPr>
            <w:id w:val="2002840272"/>
            <w:placeholder>
              <w:docPart w:val="79CE49F887A24A59B850CA2B7514A856"/>
            </w:placeholder>
            <w:temporary/>
            <w:showingPlcHdr/>
            <w15:appearance w15:val="hidden"/>
            <w:text/>
          </w:sdtPr>
          <w:sdtContent>
            <w:tc>
              <w:tcPr>
                <w:tcW w:w="7830" w:type="dxa"/>
              </w:tcPr>
              <w:p w14:paraId="5751E720" w14:textId="77777777" w:rsidR="00EB6B34" w:rsidRDefault="00000000">
                <w:pPr>
                  <w:pStyle w:val="ResumeText"/>
                </w:pPr>
                <w:r>
                  <w:t>Are you president of your fraternity, head of the condo board, or a team lead for your favorite charity? You’re a natural leader—tell it like it is!</w:t>
                </w:r>
              </w:p>
            </w:tc>
          </w:sdtContent>
        </w:sdt>
      </w:tr>
      <w:tr w:rsidR="00EB6B34" w14:paraId="0EED5679" w14:textId="77777777">
        <w:tc>
          <w:tcPr>
            <w:tcW w:w="1778" w:type="dxa"/>
          </w:tcPr>
          <w:p w14:paraId="70D60045" w14:textId="77777777" w:rsidR="00EB6B34" w:rsidRDefault="00000000">
            <w:pPr>
              <w:pStyle w:val="Heading1"/>
            </w:pPr>
            <w:r>
              <w:t>References</w:t>
            </w:r>
          </w:p>
        </w:tc>
        <w:tc>
          <w:tcPr>
            <w:tcW w:w="472" w:type="dxa"/>
          </w:tcPr>
          <w:p w14:paraId="5CD5383F" w14:textId="77777777" w:rsidR="00EB6B34" w:rsidRDefault="00EB6B34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9708D388BEA04301954F8039BCB59961"/>
                  </w:placeholder>
                  <w15:color w:val="C0C0C0"/>
                  <w15:repeatingSectionItem/>
                </w:sdtPr>
                <w:sdtContent>
                  <w:sdt>
                    <w:sdtPr>
                      <w:id w:val="1044170624"/>
                      <w:placeholder>
                        <w:docPart w:val="C8FA55E567BA45D7A02E8C6FCAF9B772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Content>
                      <w:p w14:paraId="7ADBB95A" w14:textId="77777777" w:rsidR="00EB6B34" w:rsidRDefault="00000000">
                        <w:pPr>
                          <w:pStyle w:val="Heading2"/>
                        </w:pPr>
                        <w:r>
                          <w:t>[Reference Name]</w:t>
                        </w:r>
                      </w:p>
                    </w:sdtContent>
                  </w:sdt>
                  <w:sdt>
                    <w:sdtPr>
                      <w:id w:val="-765149349"/>
                      <w:placeholder>
                        <w:docPart w:val="42F08E13564E4D5EAA225CE041D49513"/>
                      </w:placeholder>
                      <w:temporary/>
                      <w:showingPlcHdr/>
                      <w15:appearance w15:val="hidden"/>
                      <w:text/>
                    </w:sdtPr>
                    <w:sdtContent>
                      <w:p w14:paraId="5A62A42F" w14:textId="77777777" w:rsidR="00EB6B34" w:rsidRDefault="00000000">
                        <w:pPr>
                          <w:pStyle w:val="ResumeText"/>
                        </w:pPr>
                        <w:r>
                          <w:t>[Title, Company]</w:t>
                        </w:r>
                      </w:p>
                    </w:sdtContent>
                  </w:sdt>
                  <w:sdt>
                    <w:sdtPr>
                      <w:id w:val="1492217909"/>
                      <w:placeholder>
                        <w:docPart w:val="48624311D28248AC9FE92D65B89F1F87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15418DE5" w14:textId="77777777" w:rsidR="00EB6B34" w:rsidRDefault="00000000">
                        <w:r>
                          <w:t>[Contact Information]</w:t>
                        </w:r>
                      </w:p>
                    </w:sdtContent>
                  </w:sdt>
                </w:sdtContent>
              </w:sdt>
            </w:sdtContent>
          </w:sdt>
        </w:tc>
      </w:tr>
    </w:tbl>
    <w:p w14:paraId="421B0FFC" w14:textId="77777777" w:rsidR="00EB6B34" w:rsidRDefault="00EB6B34"/>
    <w:sectPr w:rsidR="00EB6B34">
      <w:footerReference w:type="default" r:id="rId9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D09EC5" w14:textId="77777777" w:rsidR="00DE2C6F" w:rsidRDefault="00DE2C6F">
      <w:pPr>
        <w:spacing w:before="0" w:after="0" w:line="240" w:lineRule="auto"/>
      </w:pPr>
      <w:r>
        <w:separator/>
      </w:r>
    </w:p>
  </w:endnote>
  <w:endnote w:type="continuationSeparator" w:id="0">
    <w:p w14:paraId="20FEF01F" w14:textId="77777777" w:rsidR="00DE2C6F" w:rsidRDefault="00DE2C6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DEA216" w14:textId="77777777" w:rsidR="00EB6B34" w:rsidRDefault="0000000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69E7E1" w14:textId="77777777" w:rsidR="00DE2C6F" w:rsidRDefault="00DE2C6F">
      <w:pPr>
        <w:spacing w:before="0" w:after="0" w:line="240" w:lineRule="auto"/>
      </w:pPr>
      <w:r>
        <w:separator/>
      </w:r>
    </w:p>
  </w:footnote>
  <w:footnote w:type="continuationSeparator" w:id="0">
    <w:p w14:paraId="7CD8275E" w14:textId="77777777" w:rsidR="00DE2C6F" w:rsidRDefault="00DE2C6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52"/>
    <w:rsid w:val="001A364D"/>
    <w:rsid w:val="002308F8"/>
    <w:rsid w:val="002A4652"/>
    <w:rsid w:val="005538C5"/>
    <w:rsid w:val="006C7313"/>
    <w:rsid w:val="00DE2C6F"/>
    <w:rsid w:val="00EB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638C5"/>
  <w15:chartTrackingRefBased/>
  <w15:docId w15:val="{39C964CC-EC5C-4955-B08F-8DDB250E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925662765C548D987E9912A043F1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BC2D9-306A-44B3-9D06-4273D7EA5630}"/>
      </w:docPartPr>
      <w:docPartBody>
        <w:p w:rsidR="00000000" w:rsidRDefault="00000000">
          <w:pPr>
            <w:pStyle w:val="C925662765C548D987E9912A043F1719"/>
          </w:pPr>
          <w:r>
            <w:t>[Street Address]</w:t>
          </w:r>
        </w:p>
      </w:docPartBody>
    </w:docPart>
    <w:docPart>
      <w:docPartPr>
        <w:name w:val="6F5E41D1697B49DBBDAD8BBF0A7E2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655EE-1EAB-46E2-884C-17FB2889E6B2}"/>
      </w:docPartPr>
      <w:docPartBody>
        <w:p w:rsidR="00000000" w:rsidRDefault="00000000">
          <w:pPr>
            <w:pStyle w:val="6F5E41D1697B49DBBDAD8BBF0A7E297B"/>
          </w:pPr>
          <w:r>
            <w:t>[City, ST ZIP Code]</w:t>
          </w:r>
        </w:p>
      </w:docPartBody>
    </w:docPart>
    <w:docPart>
      <w:docPartPr>
        <w:name w:val="851F992949644A6BBF55EA277B677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051BD5-49CD-4902-AE10-FE15199374B7}"/>
      </w:docPartPr>
      <w:docPartBody>
        <w:p w:rsidR="00000000" w:rsidRDefault="00000000">
          <w:pPr>
            <w:pStyle w:val="851F992949644A6BBF55EA277B677827"/>
          </w:pPr>
          <w:r>
            <w:t>[Telephone]</w:t>
          </w:r>
        </w:p>
      </w:docPartBody>
    </w:docPart>
    <w:docPart>
      <w:docPartPr>
        <w:name w:val="81B816F930834377A2511E0BAF741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913B1-0B32-43BB-B04A-F629BB735821}"/>
      </w:docPartPr>
      <w:docPartBody>
        <w:p w:rsidR="00000000" w:rsidRDefault="00000000">
          <w:pPr>
            <w:pStyle w:val="81B816F930834377A2511E0BAF74139A"/>
          </w:pPr>
          <w:r>
            <w:t>[Website]</w:t>
          </w:r>
        </w:p>
      </w:docPartBody>
    </w:docPart>
    <w:docPart>
      <w:docPartPr>
        <w:name w:val="6304B2A5ABA34AF5ABF5B51C3E8FD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3910D-1061-4CAE-95AE-B0DED32E9E61}"/>
      </w:docPartPr>
      <w:docPartBody>
        <w:p w:rsidR="00000000" w:rsidRDefault="00000000">
          <w:pPr>
            <w:pStyle w:val="6304B2A5ABA34AF5ABF5B51C3E8FD090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F2213B8F169E4A1990D8912CD359B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B97D0-D8ED-493B-AE5E-974622B10BE2}"/>
      </w:docPartPr>
      <w:docPartBody>
        <w:p w:rsidR="00000000" w:rsidRDefault="00000000">
          <w:pPr>
            <w:pStyle w:val="F2213B8F169E4A1990D8912CD359BDCE"/>
          </w:pPr>
          <w:r>
            <w:t>[Your Name]</w:t>
          </w:r>
        </w:p>
      </w:docPartBody>
    </w:docPart>
    <w:docPart>
      <w:docPartPr>
        <w:name w:val="9708D388BEA04301954F8039BCB59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DAA63-CA81-4E5D-9871-D27AB395F0E9}"/>
      </w:docPartPr>
      <w:docPartBody>
        <w:p w:rsidR="00000000" w:rsidRDefault="00000000">
          <w:pPr>
            <w:pStyle w:val="9708D388BEA04301954F8039BCB59961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D52F1A77E4E4A48B4209A9030F396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22D2D-27DC-447A-A2BD-1BF85C6A8123}"/>
      </w:docPartPr>
      <w:docPartBody>
        <w:p w:rsidR="00000000" w:rsidRDefault="00000000">
          <w:pPr>
            <w:pStyle w:val="1D52F1A77E4E4A48B4209A9030F39659"/>
          </w:pPr>
          <w:r>
            <w:t>[Job Title, Company Name]</w:t>
          </w:r>
        </w:p>
      </w:docPartBody>
    </w:docPart>
    <w:docPart>
      <w:docPartPr>
        <w:name w:val="2208B5FBA43F477AB7D90B9A67150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254B3-6CFC-46D6-B30E-1381DC0FA7CC}"/>
      </w:docPartPr>
      <w:docPartBody>
        <w:p w:rsidR="00000000" w:rsidRDefault="00000000">
          <w:pPr>
            <w:pStyle w:val="2208B5FBA43F477AB7D90B9A67150E2E"/>
          </w:pPr>
          <w:r>
            <w:t>[Dates From – To]</w:t>
          </w:r>
        </w:p>
      </w:docPartBody>
    </w:docPart>
    <w:docPart>
      <w:docPartPr>
        <w:name w:val="0FA77F67E7034A8D8BB1008C5B4D5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3AB0C-65D2-4BAF-9781-B6D3369399ED}"/>
      </w:docPartPr>
      <w:docPartBody>
        <w:p w:rsidR="00000000" w:rsidRDefault="00000000">
          <w:pPr>
            <w:pStyle w:val="0FA77F67E7034A8D8BB1008C5B4D5291"/>
          </w:pPr>
          <w:r>
            <w:t>This is the place for a brief summary of your key responsibilities and most stellar accomplishments.</w:t>
          </w:r>
        </w:p>
      </w:docPartBody>
    </w:docPart>
    <w:docPart>
      <w:docPartPr>
        <w:name w:val="EEE30272367349FF9015D7BCBAB54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4DBC5-07A6-41DF-A2E7-CA5186B3AC1E}"/>
      </w:docPartPr>
      <w:docPartBody>
        <w:p w:rsidR="00000000" w:rsidRDefault="00000000">
          <w:pPr>
            <w:pStyle w:val="EEE30272367349FF9015D7BCBAB540AB"/>
          </w:pPr>
          <w:r>
            <w:t>You delivered that big presentation to rave reviews. Don’t be shy about it now! This is the place to show how well you work and play with others.</w:t>
          </w:r>
        </w:p>
      </w:docPartBody>
    </w:docPart>
    <w:docPart>
      <w:docPartPr>
        <w:name w:val="79CE49F887A24A59B850CA2B7514A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B4A1E-C62F-4A74-A580-10F0605E2286}"/>
      </w:docPartPr>
      <w:docPartBody>
        <w:p w:rsidR="00000000" w:rsidRDefault="00000000">
          <w:pPr>
            <w:pStyle w:val="79CE49F887A24A59B850CA2B7514A856"/>
          </w:pPr>
          <w:r>
            <w:t>Are you president of your fraternity, head of the condo board, or a team lead for your favorite charity? You’re a natural leader—tell it like it is!</w:t>
          </w:r>
        </w:p>
      </w:docPartBody>
    </w:docPart>
    <w:docPart>
      <w:docPartPr>
        <w:name w:val="C8FA55E567BA45D7A02E8C6FCAF9B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5A32B-9E49-4CE4-83DC-F880DA2465F5}"/>
      </w:docPartPr>
      <w:docPartBody>
        <w:p w:rsidR="00000000" w:rsidRDefault="00000000">
          <w:pPr>
            <w:pStyle w:val="C8FA55E567BA45D7A02E8C6FCAF9B772"/>
          </w:pPr>
          <w:r>
            <w:t>[Reference Name]</w:t>
          </w:r>
        </w:p>
      </w:docPartBody>
    </w:docPart>
    <w:docPart>
      <w:docPartPr>
        <w:name w:val="42F08E13564E4D5EAA225CE041D49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EC7DF-F0FF-4263-B17F-62B612C5AFE7}"/>
      </w:docPartPr>
      <w:docPartBody>
        <w:p w:rsidR="00000000" w:rsidRDefault="00000000">
          <w:pPr>
            <w:pStyle w:val="42F08E13564E4D5EAA225CE041D49513"/>
          </w:pPr>
          <w:r>
            <w:t>[Title, Company]</w:t>
          </w:r>
        </w:p>
      </w:docPartBody>
    </w:docPart>
    <w:docPart>
      <w:docPartPr>
        <w:name w:val="48624311D28248AC9FE92D65B89F1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7955D-5555-4895-8A10-3C6F99404DB1}"/>
      </w:docPartPr>
      <w:docPartBody>
        <w:p w:rsidR="00000000" w:rsidRDefault="00000000">
          <w:pPr>
            <w:pStyle w:val="48624311D28248AC9FE92D65B89F1F87"/>
          </w:pPr>
          <w:r>
            <w:t>[Contact Information]</w:t>
          </w:r>
        </w:p>
      </w:docPartBody>
    </w:docPart>
    <w:docPart>
      <w:docPartPr>
        <w:name w:val="B97B445DAEA1438BBFED351ECDB58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FEAC1-D341-4564-BE95-EE0AB3A81C66}"/>
      </w:docPartPr>
      <w:docPartBody>
        <w:p w:rsidR="00000000" w:rsidRDefault="0017194F" w:rsidP="0017194F">
          <w:pPr>
            <w:pStyle w:val="B97B445DAEA1438BBFED351ECDB5800C"/>
          </w:pPr>
          <w:r>
            <w:t>You might want to include your GPA here and a brief summary of relevant coursework, awards, and honors.</w:t>
          </w:r>
        </w:p>
      </w:docPartBody>
    </w:docPart>
    <w:docPart>
      <w:docPartPr>
        <w:name w:val="1F68884E1C644255B8517F4864C91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F6F425-9C2B-478F-A3EF-8B19CF772E26}"/>
      </w:docPartPr>
      <w:docPartBody>
        <w:p w:rsidR="00000000" w:rsidRDefault="0017194F" w:rsidP="0017194F">
          <w:pPr>
            <w:pStyle w:val="1F68884E1C644255B8517F4864C91B5E"/>
          </w:pPr>
          <w:r>
            <w:t>[School Name—Location—Degree]</w:t>
          </w:r>
        </w:p>
      </w:docPartBody>
    </w:docPart>
    <w:docPart>
      <w:docPartPr>
        <w:name w:val="25AEA5DB80174D269AE1F8C0EA4BC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11416-44A1-4723-8E24-F0642A88BFBA}"/>
      </w:docPartPr>
      <w:docPartBody>
        <w:p w:rsidR="00000000" w:rsidRDefault="0017194F" w:rsidP="0017194F">
          <w:pPr>
            <w:pStyle w:val="25AEA5DB80174D269AE1F8C0EA4BC518"/>
          </w:pPr>
          <w:r>
            <w:t>You might want to include your GPA here and a brief summary of relevant coursework, awards, and honors.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4F"/>
    <w:rsid w:val="0017194F"/>
    <w:rsid w:val="0097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25662765C548D987E9912A043F1719">
    <w:name w:val="C925662765C548D987E9912A043F1719"/>
  </w:style>
  <w:style w:type="paragraph" w:customStyle="1" w:styleId="6F5E41D1697B49DBBDAD8BBF0A7E297B">
    <w:name w:val="6F5E41D1697B49DBBDAD8BBF0A7E297B"/>
  </w:style>
  <w:style w:type="paragraph" w:customStyle="1" w:styleId="851F992949644A6BBF55EA277B677827">
    <w:name w:val="851F992949644A6BBF55EA277B677827"/>
  </w:style>
  <w:style w:type="paragraph" w:customStyle="1" w:styleId="81B816F930834377A2511E0BAF74139A">
    <w:name w:val="81B816F930834377A2511E0BAF74139A"/>
  </w:style>
  <w:style w:type="character" w:styleId="Emphasis">
    <w:name w:val="Emphasis"/>
    <w:basedOn w:val="DefaultParagraphFont"/>
    <w:uiPriority w:val="2"/>
    <w:unhideWhenUsed/>
    <w:qFormat/>
    <w:rPr>
      <w:color w:val="4472C4" w:themeColor="accent1"/>
    </w:rPr>
  </w:style>
  <w:style w:type="paragraph" w:customStyle="1" w:styleId="6304B2A5ABA34AF5ABF5B51C3E8FD090">
    <w:name w:val="6304B2A5ABA34AF5ABF5B51C3E8FD090"/>
  </w:style>
  <w:style w:type="paragraph" w:customStyle="1" w:styleId="F2213B8F169E4A1990D8912CD359BDCE">
    <w:name w:val="F2213B8F169E4A1990D8912CD359BDCE"/>
  </w:style>
  <w:style w:type="paragraph" w:customStyle="1" w:styleId="284BB28A85E1420390DEC9BD5A515921">
    <w:name w:val="284BB28A85E1420390DEC9BD5A515921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  <w:szCs w:val="22"/>
      <w:lang w:val="en-US" w:eastAsia="en-US" w:bidi="ar-SA"/>
      <w14:ligatures w14:val="none"/>
    </w:rPr>
  </w:style>
  <w:style w:type="paragraph" w:customStyle="1" w:styleId="5CBCC6170F5C443EABE132027210FA6B">
    <w:name w:val="5CBCC6170F5C443EABE132027210FA6B"/>
  </w:style>
  <w:style w:type="character" w:styleId="PlaceholderText">
    <w:name w:val="Placeholder Text"/>
    <w:basedOn w:val="DefaultParagraphFont"/>
    <w:uiPriority w:val="99"/>
    <w:semiHidden/>
    <w:rsid w:val="0017194F"/>
    <w:rPr>
      <w:color w:val="808080"/>
    </w:rPr>
  </w:style>
  <w:style w:type="paragraph" w:customStyle="1" w:styleId="9708D388BEA04301954F8039BCB59961">
    <w:name w:val="9708D388BEA04301954F8039BCB59961"/>
  </w:style>
  <w:style w:type="paragraph" w:customStyle="1" w:styleId="1D52F1A77E4E4A48B4209A9030F39659">
    <w:name w:val="1D52F1A77E4E4A48B4209A9030F39659"/>
  </w:style>
  <w:style w:type="paragraph" w:customStyle="1" w:styleId="2208B5FBA43F477AB7D90B9A67150E2E">
    <w:name w:val="2208B5FBA43F477AB7D90B9A67150E2E"/>
  </w:style>
  <w:style w:type="paragraph" w:customStyle="1" w:styleId="0FA77F67E7034A8D8BB1008C5B4D5291">
    <w:name w:val="0FA77F67E7034A8D8BB1008C5B4D5291"/>
  </w:style>
  <w:style w:type="paragraph" w:customStyle="1" w:styleId="89F72C7D8B4249F692C0192134429ADE">
    <w:name w:val="89F72C7D8B4249F692C0192134429ADE"/>
  </w:style>
  <w:style w:type="paragraph" w:customStyle="1" w:styleId="C3D03E7F4F004D44B20EFC6A7A3320C5">
    <w:name w:val="C3D03E7F4F004D44B20EFC6A7A3320C5"/>
  </w:style>
  <w:style w:type="paragraph" w:customStyle="1" w:styleId="EEE30272367349FF9015D7BCBAB540AB">
    <w:name w:val="EEE30272367349FF9015D7BCBAB540AB"/>
  </w:style>
  <w:style w:type="paragraph" w:customStyle="1" w:styleId="79CE49F887A24A59B850CA2B7514A856">
    <w:name w:val="79CE49F887A24A59B850CA2B7514A856"/>
  </w:style>
  <w:style w:type="paragraph" w:customStyle="1" w:styleId="C8FA55E567BA45D7A02E8C6FCAF9B772">
    <w:name w:val="C8FA55E567BA45D7A02E8C6FCAF9B772"/>
  </w:style>
  <w:style w:type="paragraph" w:customStyle="1" w:styleId="42F08E13564E4D5EAA225CE041D49513">
    <w:name w:val="42F08E13564E4D5EAA225CE041D49513"/>
  </w:style>
  <w:style w:type="paragraph" w:customStyle="1" w:styleId="48624311D28248AC9FE92D65B89F1F87">
    <w:name w:val="48624311D28248AC9FE92D65B89F1F87"/>
  </w:style>
  <w:style w:type="paragraph" w:customStyle="1" w:styleId="C7343BCC7FC649E197D3C44AFD325997">
    <w:name w:val="C7343BCC7FC649E197D3C44AFD325997"/>
    <w:rsid w:val="0017194F"/>
  </w:style>
  <w:style w:type="paragraph" w:customStyle="1" w:styleId="BFB14593C07E41B7BCC997A3726E74CE">
    <w:name w:val="BFB14593C07E41B7BCC997A3726E74CE"/>
    <w:rsid w:val="0017194F"/>
  </w:style>
  <w:style w:type="paragraph" w:customStyle="1" w:styleId="B97B445DAEA1438BBFED351ECDB5800C">
    <w:name w:val="B97B445DAEA1438BBFED351ECDB5800C"/>
    <w:rsid w:val="0017194F"/>
  </w:style>
  <w:style w:type="paragraph" w:customStyle="1" w:styleId="62CE5434F40B45FFA9A5EF052ADECB71">
    <w:name w:val="62CE5434F40B45FFA9A5EF052ADECB71"/>
    <w:rsid w:val="0017194F"/>
  </w:style>
  <w:style w:type="paragraph" w:customStyle="1" w:styleId="1F68884E1C644255B8517F4864C91B5E">
    <w:name w:val="1F68884E1C644255B8517F4864C91B5E"/>
    <w:rsid w:val="0017194F"/>
  </w:style>
  <w:style w:type="paragraph" w:customStyle="1" w:styleId="25AEA5DB80174D269AE1F8C0EA4BC518">
    <w:name w:val="25AEA5DB80174D269AE1F8C0EA4BC518"/>
    <w:rsid w:val="001719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TimelessResume.dotx</Template>
  <TotalTime>23</TotalTime>
  <Pages>2</Pages>
  <Words>192</Words>
  <Characters>1022</Characters>
  <Application>Microsoft Office Word</Application>
  <DocSecurity>0</DocSecurity>
  <Lines>51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Dhanshri Yewankar</dc:creator>
  <cp:keywords/>
  <cp:lastModifiedBy>Dhanshri Yewankar</cp:lastModifiedBy>
  <cp:revision>1</cp:revision>
  <dcterms:created xsi:type="dcterms:W3CDTF">2024-04-21T17:08:00Z</dcterms:created>
  <dcterms:modified xsi:type="dcterms:W3CDTF">2024-04-21T18:46:00Z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  <property fmtid="{D5CDD505-2E9C-101B-9397-08002B2CF9AE}" pid="3" name="GrammarlyDocumentId">
    <vt:lpwstr>9b3365e4-3f10-4266-8582-5f5d3ae798b8</vt:lpwstr>
  </property>
</Properties>
</file>